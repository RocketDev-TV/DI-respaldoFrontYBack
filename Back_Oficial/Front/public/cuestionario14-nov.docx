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7E64" w14:textId="77777777" w:rsidR="00EE7686" w:rsidRPr="00851172" w:rsidRDefault="00EE7686" w:rsidP="00E036F6">
      <w:pPr>
        <w:spacing w:after="0"/>
        <w:jc w:val="center"/>
        <w:rPr>
          <w:rFonts w:ascii="Times New Roman" w:hAnsi="Times New Roman" w:cs="Times New Roman"/>
          <w:b/>
          <w:spacing w:val="20"/>
          <w:sz w:val="28"/>
        </w:rPr>
      </w:pPr>
    </w:p>
    <w:p w14:paraId="51D19F77" w14:textId="77777777" w:rsidR="009E0939" w:rsidRPr="00851172" w:rsidRDefault="00835380" w:rsidP="00E036F6">
      <w:pPr>
        <w:spacing w:after="0"/>
        <w:jc w:val="center"/>
        <w:rPr>
          <w:rFonts w:ascii="Times New Roman" w:hAnsi="Times New Roman" w:cs="Times New Roman"/>
          <w:b/>
          <w:spacing w:val="20"/>
          <w:sz w:val="28"/>
        </w:rPr>
      </w:pPr>
      <w:r w:rsidRPr="00851172">
        <w:rPr>
          <w:rFonts w:ascii="Times New Roman" w:hAnsi="Times New Roman" w:cs="Times New Roman"/>
          <w:b/>
          <w:spacing w:val="20"/>
          <w:sz w:val="28"/>
        </w:rPr>
        <w:t xml:space="preserve"> COMPI</w:t>
      </w:r>
      <w:r w:rsidR="00C569C0">
        <w:rPr>
          <w:rFonts w:ascii="Times New Roman" w:hAnsi="Times New Roman" w:cs="Times New Roman"/>
          <w:b/>
          <w:spacing w:val="20"/>
          <w:sz w:val="28"/>
        </w:rPr>
        <w:t>LADORES</w:t>
      </w:r>
    </w:p>
    <w:p w14:paraId="71DF699A" w14:textId="77777777" w:rsidR="00835380" w:rsidRPr="00851172" w:rsidRDefault="00835380" w:rsidP="00835380">
      <w:pPr>
        <w:jc w:val="center"/>
        <w:rPr>
          <w:rFonts w:ascii="Times New Roman" w:hAnsi="Times New Roman" w:cs="Times New Roman"/>
        </w:rPr>
      </w:pPr>
      <w:r w:rsidRPr="00851172">
        <w:rPr>
          <w:rFonts w:ascii="Times New Roman" w:hAnsi="Times New Roman" w:cs="Times New Roman"/>
          <w:noProof/>
          <w:lang w:eastAsia="es-MX"/>
        </w:rPr>
        <w:drawing>
          <wp:inline distT="0" distB="0" distL="0" distR="0" wp14:anchorId="228710AD" wp14:editId="32978BAC">
            <wp:extent cx="3355466" cy="1988288"/>
            <wp:effectExtent l="19050" t="19050" r="16510" b="12065"/>
            <wp:docPr id="2" name="Imagen 2" descr="http://automata.cps.unizar.es/Historia/imagenes_evolucion_historica/Imagen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utomata.cps.unizar.es/Historia/imagenes_evolucion_historica/Imagen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" t="2331" r="2192" b="1379"/>
                    <a:stretch/>
                  </pic:blipFill>
                  <pic:spPr bwMode="auto">
                    <a:xfrm>
                      <a:off x="0" y="0"/>
                      <a:ext cx="3398158" cy="201358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1172">
        <w:rPr>
          <w:rStyle w:val="Refdenotaalpie"/>
          <w:rFonts w:ascii="Times New Roman" w:hAnsi="Times New Roman" w:cs="Times New Roman"/>
        </w:rPr>
        <w:footnoteReference w:id="1"/>
      </w:r>
    </w:p>
    <w:p w14:paraId="22E31CD4" w14:textId="2BACDDE9" w:rsidR="00EE7686" w:rsidRPr="00851172" w:rsidRDefault="00C569C0" w:rsidP="0042034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CUESTIONARIO GLC </w:t>
      </w:r>
      <w:hyperlink r:id="rId9" w:history="1">
        <w:r>
          <w:rPr>
            <w:rStyle w:val="Hipervnculo"/>
          </w:rPr>
          <w:t>Gramáticas Libres de Contexto - YouTube</w:t>
        </w:r>
      </w:hyperlink>
      <w:r w:rsidR="00B96A89">
        <w:rPr>
          <w:rStyle w:val="Hipervnculo"/>
        </w:rPr>
        <w:t xml:space="preserve"> 1:42:01</w:t>
      </w:r>
    </w:p>
    <w:p w14:paraId="7DD5A96F" w14:textId="4DFA48B3" w:rsidR="00785E48" w:rsidRDefault="00A5645F" w:rsidP="0042034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 ACTIVIDAD DE APRENDIZAJE </w:t>
      </w:r>
      <w:r w:rsidRPr="00A5645F">
        <w:rPr>
          <w:rFonts w:ascii="Times New Roman" w:hAnsi="Times New Roman" w:cs="Times New Roman"/>
          <w:b/>
          <w:bCs/>
          <w:u w:val="single"/>
        </w:rPr>
        <w:t xml:space="preserve">NO </w:t>
      </w:r>
      <w:r>
        <w:rPr>
          <w:rFonts w:ascii="Times New Roman" w:hAnsi="Times New Roman" w:cs="Times New Roman"/>
        </w:rPr>
        <w:t>S</w:t>
      </w:r>
      <w:r w:rsidR="00785E48">
        <w:rPr>
          <w:rFonts w:ascii="Times New Roman" w:hAnsi="Times New Roman" w:cs="Times New Roman"/>
        </w:rPr>
        <w:t>E ENTREGA</w:t>
      </w:r>
    </w:p>
    <w:p w14:paraId="15C3D911" w14:textId="49C70133" w:rsidR="00A5645F" w:rsidRDefault="00A5645F" w:rsidP="0042034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(Se evaluará en línea)</w:t>
      </w:r>
    </w:p>
    <w:p w14:paraId="08D1FEEA" w14:textId="77777777" w:rsidR="00420347" w:rsidRPr="00851172" w:rsidRDefault="00420347" w:rsidP="00420347">
      <w:pPr>
        <w:spacing w:after="0"/>
        <w:jc w:val="center"/>
        <w:rPr>
          <w:rFonts w:ascii="Times New Roman" w:hAnsi="Times New Roman" w:cs="Times New Roman"/>
        </w:rPr>
      </w:pPr>
      <w:r w:rsidRPr="00851172">
        <w:rPr>
          <w:rFonts w:ascii="Times New Roman" w:hAnsi="Times New Roman" w:cs="Times New Roman"/>
        </w:rPr>
        <w:t>OBJETIVO</w:t>
      </w:r>
    </w:p>
    <w:p w14:paraId="7B2D0696" w14:textId="77777777" w:rsidR="00835380" w:rsidRPr="00851172" w:rsidRDefault="009906E4" w:rsidP="00420347">
      <w:pPr>
        <w:spacing w:before="240"/>
        <w:jc w:val="both"/>
        <w:rPr>
          <w:rFonts w:ascii="Times New Roman" w:hAnsi="Times New Roman" w:cs="Times New Roman"/>
          <w:i/>
        </w:rPr>
      </w:pPr>
      <w:r w:rsidRPr="00851172">
        <w:rPr>
          <w:rFonts w:ascii="Times New Roman" w:hAnsi="Times New Roman" w:cs="Times New Roman"/>
          <w:i/>
        </w:rPr>
        <w:t xml:space="preserve">Objetivo: Analizar </w:t>
      </w:r>
      <w:r w:rsidR="00C569C0">
        <w:rPr>
          <w:rFonts w:ascii="Times New Roman" w:hAnsi="Times New Roman" w:cs="Times New Roman"/>
          <w:i/>
        </w:rPr>
        <w:t xml:space="preserve">la información que se describe en el video de la profesora Hilda Yelitza Contreras Zambrano mediante dar respuesta a las siguientes cuestiones. </w:t>
      </w:r>
    </w:p>
    <w:p w14:paraId="09628F73" w14:textId="77777777" w:rsidR="00C569C0" w:rsidRPr="00C569C0" w:rsidRDefault="00C569C0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C569C0">
        <w:rPr>
          <w:rFonts w:ascii="Times New Roman" w:hAnsi="Times New Roman" w:cs="Times New Roman"/>
          <w:b/>
          <w:i/>
          <w:sz w:val="24"/>
        </w:rPr>
        <w:t>¿</w:t>
      </w:r>
      <w:r w:rsidR="009906E4" w:rsidRPr="00C569C0">
        <w:rPr>
          <w:rFonts w:ascii="Times New Roman" w:hAnsi="Times New Roman" w:cs="Times New Roman"/>
          <w:b/>
          <w:i/>
          <w:sz w:val="24"/>
        </w:rPr>
        <w:t>C</w:t>
      </w:r>
      <w:r w:rsidRPr="00C569C0">
        <w:rPr>
          <w:rFonts w:ascii="Times New Roman" w:hAnsi="Times New Roman" w:cs="Times New Roman"/>
          <w:b/>
          <w:i/>
          <w:sz w:val="24"/>
        </w:rPr>
        <w:t>uál es la relación entre la Teoría de la Computación y los Sistemas Formales?</w:t>
      </w:r>
      <w:r w:rsidR="009906E4" w:rsidRPr="00C569C0">
        <w:rPr>
          <w:rFonts w:ascii="Times New Roman" w:hAnsi="Times New Roman" w:cs="Times New Roman"/>
          <w:sz w:val="24"/>
        </w:rPr>
        <w:t xml:space="preserve"> </w:t>
      </w:r>
    </w:p>
    <w:p w14:paraId="2525D212" w14:textId="0833C64D" w:rsidR="00C569C0" w:rsidRPr="00C569C0" w:rsidRDefault="00C569C0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C569C0">
        <w:rPr>
          <w:rFonts w:ascii="Times New Roman" w:hAnsi="Times New Roman" w:cs="Times New Roman"/>
          <w:b/>
          <w:i/>
          <w:sz w:val="24"/>
        </w:rPr>
        <w:t xml:space="preserve">¿Cuál es </w:t>
      </w:r>
      <w:r>
        <w:rPr>
          <w:rFonts w:ascii="Times New Roman" w:hAnsi="Times New Roman" w:cs="Times New Roman"/>
          <w:b/>
          <w:i/>
          <w:sz w:val="24"/>
        </w:rPr>
        <w:t>e</w:t>
      </w:r>
      <w:r w:rsidRPr="00C569C0">
        <w:rPr>
          <w:rFonts w:ascii="Times New Roman" w:hAnsi="Times New Roman" w:cs="Times New Roman"/>
          <w:b/>
          <w:i/>
          <w:sz w:val="24"/>
        </w:rPr>
        <w:t>l</w:t>
      </w:r>
      <w:r>
        <w:rPr>
          <w:rFonts w:ascii="Times New Roman" w:hAnsi="Times New Roman" w:cs="Times New Roman"/>
          <w:b/>
          <w:i/>
          <w:sz w:val="24"/>
        </w:rPr>
        <w:t xml:space="preserve"> objetivo de obtener las formas normales de las Gramáticas Libres de Contexto</w:t>
      </w:r>
      <w:r w:rsidR="00961A48">
        <w:rPr>
          <w:rFonts w:ascii="Times New Roman" w:hAnsi="Times New Roman" w:cs="Times New Roman"/>
          <w:b/>
          <w:i/>
          <w:sz w:val="24"/>
        </w:rPr>
        <w:t xml:space="preserve"> GLC</w:t>
      </w:r>
      <w:r>
        <w:rPr>
          <w:rFonts w:ascii="Times New Roman" w:hAnsi="Times New Roman" w:cs="Times New Roman"/>
          <w:b/>
          <w:i/>
          <w:sz w:val="24"/>
        </w:rPr>
        <w:t xml:space="preserve">? </w:t>
      </w:r>
    </w:p>
    <w:p w14:paraId="36F8C538" w14:textId="77777777" w:rsidR="00B21B55" w:rsidRPr="00B21B55" w:rsidRDefault="00B21B55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B21B55">
        <w:rPr>
          <w:rFonts w:ascii="Times New Roman" w:hAnsi="Times New Roman" w:cs="Times New Roman"/>
          <w:b/>
          <w:bCs/>
          <w:i/>
          <w:sz w:val="24"/>
        </w:rPr>
        <w:t>¿Qué relación existe entre una gramática y un lenguaje formal?</w:t>
      </w:r>
    </w:p>
    <w:p w14:paraId="00B2D688" w14:textId="77777777" w:rsidR="00B21B55" w:rsidRPr="00B21B55" w:rsidRDefault="00B21B55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  <w:sz w:val="24"/>
        </w:rPr>
        <w:t>Defina lo que es una cadena o pal</w:t>
      </w:r>
      <w:r w:rsidR="00C569C0" w:rsidRPr="00C569C0">
        <w:rPr>
          <w:rFonts w:ascii="Times New Roman" w:hAnsi="Times New Roman" w:cs="Times New Roman"/>
          <w:b/>
          <w:i/>
          <w:sz w:val="24"/>
        </w:rPr>
        <w:t>a</w:t>
      </w:r>
      <w:r>
        <w:rPr>
          <w:rFonts w:ascii="Times New Roman" w:hAnsi="Times New Roman" w:cs="Times New Roman"/>
          <w:b/>
          <w:i/>
          <w:sz w:val="24"/>
        </w:rPr>
        <w:t>bra además de ejemplificar con cadenas de tamaño cero a tamaño “n”.</w:t>
      </w:r>
    </w:p>
    <w:p w14:paraId="67DCC312" w14:textId="77777777" w:rsidR="00B21B55" w:rsidRPr="00B21B55" w:rsidRDefault="00B21B55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B21B55">
        <w:rPr>
          <w:rFonts w:ascii="Times New Roman" w:hAnsi="Times New Roman" w:cs="Times New Roman"/>
          <w:b/>
          <w:bCs/>
          <w:sz w:val="24"/>
        </w:rPr>
        <w:t>¿Qué es una gramática desde el punto de vista lingüístico?</w:t>
      </w:r>
    </w:p>
    <w:p w14:paraId="1B347511" w14:textId="77777777" w:rsidR="00B21B55" w:rsidRPr="00B21B55" w:rsidRDefault="00B21B55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B21B55">
        <w:rPr>
          <w:rFonts w:ascii="Times New Roman" w:hAnsi="Times New Roman" w:cs="Times New Roman"/>
          <w:b/>
          <w:bCs/>
          <w:sz w:val="24"/>
        </w:rPr>
        <w:t>¿Qué es una gramática formal?</w:t>
      </w:r>
    </w:p>
    <w:p w14:paraId="467BBEDA" w14:textId="77777777" w:rsidR="00B21B55" w:rsidRPr="00B21B55" w:rsidRDefault="00B21B55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</w:rPr>
        <w:t>¿Cómo se define formalmente un lenguaje?</w:t>
      </w:r>
    </w:p>
    <w:p w14:paraId="14559B72" w14:textId="77777777" w:rsidR="00B21B55" w:rsidRPr="00B21B55" w:rsidRDefault="00B21B55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</w:rPr>
        <w:t>¿Con qué símbolos se representan las cadenas?</w:t>
      </w:r>
    </w:p>
    <w:p w14:paraId="33392D9F" w14:textId="77777777" w:rsidR="00785E48" w:rsidRPr="00785E48" w:rsidRDefault="00B21B55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</w:rPr>
        <w:t>¿</w:t>
      </w:r>
      <w:r w:rsidR="00785E48">
        <w:rPr>
          <w:rFonts w:ascii="Times New Roman" w:hAnsi="Times New Roman" w:cs="Times New Roman"/>
          <w:b/>
          <w:bCs/>
          <w:sz w:val="24"/>
        </w:rPr>
        <w:t>Q</w:t>
      </w:r>
      <w:r>
        <w:rPr>
          <w:rFonts w:ascii="Times New Roman" w:hAnsi="Times New Roman" w:cs="Times New Roman"/>
          <w:b/>
          <w:bCs/>
          <w:sz w:val="24"/>
        </w:rPr>
        <w:t xml:space="preserve">ué </w:t>
      </w:r>
      <w:r w:rsidR="00785E48">
        <w:rPr>
          <w:rFonts w:ascii="Times New Roman" w:hAnsi="Times New Roman" w:cs="Times New Roman"/>
          <w:b/>
          <w:bCs/>
          <w:sz w:val="24"/>
        </w:rPr>
        <w:t>es un Lenguaje “formalmente”? de un ejemplo.</w:t>
      </w:r>
    </w:p>
    <w:p w14:paraId="3397F1FF" w14:textId="77777777" w:rsidR="00785E48" w:rsidRPr="00785E48" w:rsidRDefault="00785E48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</w:rPr>
        <w:t>¿Qué operaciones se pueden realizar con los lenguajes? De ejemplo de cada una de las operaciones entre lenguajes (L</w:t>
      </w:r>
      <w:r w:rsidRPr="00785E48">
        <w:rPr>
          <w:rFonts w:ascii="Times New Roman" w:hAnsi="Times New Roman" w:cs="Times New Roman"/>
          <w:b/>
          <w:bCs/>
          <w:sz w:val="24"/>
          <w:vertAlign w:val="superscript"/>
        </w:rPr>
        <w:t>1</w:t>
      </w:r>
      <w:r>
        <w:rPr>
          <w:rFonts w:ascii="Times New Roman" w:hAnsi="Times New Roman" w:cs="Times New Roman"/>
          <w:b/>
          <w:bCs/>
          <w:sz w:val="24"/>
        </w:rPr>
        <w:t>L</w:t>
      </w:r>
      <w:r w:rsidRPr="00785E48">
        <w:rPr>
          <w:rFonts w:ascii="Times New Roman" w:hAnsi="Times New Roman" w:cs="Times New Roman"/>
          <w:b/>
          <w:bCs/>
          <w:sz w:val="24"/>
          <w:vertAlign w:val="superscript"/>
        </w:rPr>
        <w:t>2</w:t>
      </w:r>
      <w:r>
        <w:rPr>
          <w:rFonts w:ascii="Times New Roman" w:hAnsi="Times New Roman" w:cs="Times New Roman"/>
          <w:b/>
          <w:bCs/>
          <w:sz w:val="24"/>
        </w:rPr>
        <w:t>, L</w:t>
      </w:r>
      <w:r w:rsidRPr="00785E48">
        <w:rPr>
          <w:rFonts w:ascii="Times New Roman" w:hAnsi="Times New Roman" w:cs="Times New Roman"/>
          <w:b/>
          <w:bCs/>
          <w:sz w:val="24"/>
          <w:vertAlign w:val="superscript"/>
        </w:rPr>
        <w:t>2</w:t>
      </w:r>
      <w:r>
        <w:rPr>
          <w:rFonts w:ascii="Times New Roman" w:hAnsi="Times New Roman" w:cs="Times New Roman"/>
          <w:b/>
          <w:bCs/>
          <w:sz w:val="24"/>
        </w:rPr>
        <w:t>L</w:t>
      </w:r>
      <w:r w:rsidRPr="00785E48">
        <w:rPr>
          <w:rFonts w:ascii="Times New Roman" w:hAnsi="Times New Roman" w:cs="Times New Roman"/>
          <w:b/>
          <w:bCs/>
          <w:sz w:val="24"/>
          <w:vertAlign w:val="superscript"/>
        </w:rPr>
        <w:t>1</w:t>
      </w:r>
      <w:r>
        <w:rPr>
          <w:rFonts w:ascii="Times New Roman" w:hAnsi="Times New Roman" w:cs="Times New Roman"/>
          <w:b/>
          <w:bCs/>
          <w:sz w:val="24"/>
        </w:rPr>
        <w:t>, L</w:t>
      </w:r>
      <w:r w:rsidRPr="00785E48">
        <w:rPr>
          <w:rFonts w:ascii="Times New Roman" w:hAnsi="Times New Roman" w:cs="Times New Roman"/>
          <w:b/>
          <w:bCs/>
          <w:sz w:val="24"/>
          <w:vertAlign w:val="superscript"/>
        </w:rPr>
        <w:t>1</w:t>
      </w:r>
      <w:r>
        <w:rPr>
          <w:rFonts w:ascii="Times New Roman" w:hAnsi="Times New Roman" w:cs="Times New Roman"/>
          <w:b/>
          <w:bCs/>
          <w:sz w:val="24"/>
        </w:rPr>
        <w:t>*, L</w:t>
      </w:r>
      <w:r w:rsidRPr="00785E48">
        <w:rPr>
          <w:rFonts w:ascii="Times New Roman" w:hAnsi="Times New Roman" w:cs="Times New Roman"/>
          <w:b/>
          <w:bCs/>
          <w:sz w:val="24"/>
          <w:vertAlign w:val="superscript"/>
        </w:rPr>
        <w:t>2+</w:t>
      </w:r>
      <w:r>
        <w:rPr>
          <w:rFonts w:ascii="Times New Roman" w:hAnsi="Times New Roman" w:cs="Times New Roman"/>
          <w:b/>
          <w:bCs/>
          <w:sz w:val="24"/>
        </w:rPr>
        <w:t>)</w:t>
      </w:r>
    </w:p>
    <w:p w14:paraId="672B972E" w14:textId="77777777" w:rsidR="00C569C0" w:rsidRPr="00C569C0" w:rsidRDefault="009B01A7" w:rsidP="00C569C0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</w:rPr>
        <w:t>Describa brevemente cada una de las formas algebraicas o canónicas de los 4 tipos de Gramáticas formales (según Noam Chomsky) con la descripción de cada una de las variables que la</w:t>
      </w:r>
      <w:r w:rsidR="00B21B55">
        <w:rPr>
          <w:rFonts w:ascii="Times New Roman" w:hAnsi="Times New Roman" w:cs="Times New Roman"/>
          <w:b/>
          <w:bCs/>
          <w:sz w:val="24"/>
        </w:rPr>
        <w:t xml:space="preserve">s </w:t>
      </w:r>
      <w:r>
        <w:rPr>
          <w:rFonts w:ascii="Times New Roman" w:hAnsi="Times New Roman" w:cs="Times New Roman"/>
          <w:b/>
          <w:bCs/>
          <w:sz w:val="24"/>
        </w:rPr>
        <w:t>d</w:t>
      </w:r>
      <w:r w:rsidR="00B21B55">
        <w:rPr>
          <w:rFonts w:ascii="Times New Roman" w:hAnsi="Times New Roman" w:cs="Times New Roman"/>
          <w:b/>
          <w:bCs/>
          <w:sz w:val="24"/>
        </w:rPr>
        <w:t>e</w:t>
      </w:r>
      <w:r>
        <w:rPr>
          <w:rFonts w:ascii="Times New Roman" w:hAnsi="Times New Roman" w:cs="Times New Roman"/>
          <w:b/>
          <w:bCs/>
          <w:sz w:val="24"/>
        </w:rPr>
        <w:t>finen.</w:t>
      </w:r>
      <w:r w:rsidR="00B21B55">
        <w:rPr>
          <w:rFonts w:ascii="Times New Roman" w:hAnsi="Times New Roman" w:cs="Times New Roman"/>
          <w:b/>
          <w:bCs/>
          <w:sz w:val="24"/>
        </w:rPr>
        <w:t xml:space="preserve"> </w:t>
      </w:r>
      <w:r w:rsidR="00C569C0" w:rsidRPr="00C569C0">
        <w:rPr>
          <w:rFonts w:ascii="Times New Roman" w:hAnsi="Times New Roman" w:cs="Times New Roman"/>
          <w:sz w:val="24"/>
        </w:rPr>
        <w:t xml:space="preserve"> </w:t>
      </w:r>
    </w:p>
    <w:p w14:paraId="0E53ADDC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¿</w:t>
      </w:r>
      <w:r w:rsidR="00192DF6" w:rsidRPr="00C569C0">
        <w:rPr>
          <w:rFonts w:ascii="Times New Roman" w:hAnsi="Times New Roman" w:cs="Times New Roman"/>
          <w:b/>
        </w:rPr>
        <w:t>De</w:t>
      </w:r>
      <w:r>
        <w:rPr>
          <w:rFonts w:ascii="Times New Roman" w:hAnsi="Times New Roman" w:cs="Times New Roman"/>
          <w:b/>
        </w:rPr>
        <w:t xml:space="preserve"> </w:t>
      </w:r>
      <w:r w:rsidRPr="009B01A7">
        <w:rPr>
          <w:rFonts w:ascii="Times New Roman" w:hAnsi="Times New Roman" w:cs="Times New Roman"/>
          <w:b/>
          <w:bCs/>
        </w:rPr>
        <w:t xml:space="preserve">qué otra forma se </w:t>
      </w:r>
      <w:proofErr w:type="gramStart"/>
      <w:r w:rsidRPr="009B01A7">
        <w:rPr>
          <w:rFonts w:ascii="Times New Roman" w:hAnsi="Times New Roman" w:cs="Times New Roman"/>
          <w:b/>
          <w:bCs/>
        </w:rPr>
        <w:t>le</w:t>
      </w:r>
      <w:proofErr w:type="gramEnd"/>
      <w:r w:rsidRPr="009B01A7">
        <w:rPr>
          <w:rFonts w:ascii="Times New Roman" w:hAnsi="Times New Roman" w:cs="Times New Roman"/>
          <w:b/>
          <w:bCs/>
        </w:rPr>
        <w:t xml:space="preserve"> conoce a las reglas de formación?</w:t>
      </w:r>
    </w:p>
    <w:p w14:paraId="3B4184D9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¿Cómo debe ser una gramática?</w:t>
      </w:r>
    </w:p>
    <w:p w14:paraId="5B924DF3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¿Cuáles son los objetivos de las Gramáticas formales?</w:t>
      </w:r>
    </w:p>
    <w:p w14:paraId="16C54A4E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¿Qué características tienen las Gramáticas de tipo 2?</w:t>
      </w:r>
    </w:p>
    <w:p w14:paraId="29C062D0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 xml:space="preserve">¿Cuáles son los elementos de una Gramática Libre o Independiente del contexto? </w:t>
      </w:r>
    </w:p>
    <w:p w14:paraId="549B7C2F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 xml:space="preserve">¿Qué es la derivación de las Gramáticas? </w:t>
      </w:r>
    </w:p>
    <w:p w14:paraId="6BF800DF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 xml:space="preserve">¿Qué significa el elemento “S” </w:t>
      </w:r>
      <w:proofErr w:type="gramStart"/>
      <w:r w:rsidRPr="009B01A7">
        <w:rPr>
          <w:rFonts w:ascii="Times New Roman" w:hAnsi="Times New Roman" w:cs="Times New Roman"/>
          <w:b/>
          <w:bCs/>
        </w:rPr>
        <w:t>de  la</w:t>
      </w:r>
      <w:proofErr w:type="gramEnd"/>
      <w:r w:rsidRPr="009B01A7">
        <w:rPr>
          <w:rFonts w:ascii="Times New Roman" w:hAnsi="Times New Roman" w:cs="Times New Roman"/>
          <w:b/>
          <w:bCs/>
        </w:rPr>
        <w:t xml:space="preserve"> definición de una Gramática Libre de contexto?</w:t>
      </w:r>
    </w:p>
    <w:p w14:paraId="24465723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¿Cómo se construye un árbol de derivación?</w:t>
      </w:r>
    </w:p>
    <w:p w14:paraId="39899163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¿A qué se le llama derivación por la izquierda?</w:t>
      </w:r>
      <w:r>
        <w:rPr>
          <w:rFonts w:ascii="Times New Roman" w:hAnsi="Times New Roman" w:cs="Times New Roman"/>
          <w:b/>
          <w:bCs/>
        </w:rPr>
        <w:t xml:space="preserve"> Agregue un ejemplo</w:t>
      </w:r>
    </w:p>
    <w:p w14:paraId="6D9B5B3A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¿A qué se le llama derivación por la derecha?</w:t>
      </w:r>
      <w:r>
        <w:rPr>
          <w:rFonts w:ascii="Times New Roman" w:hAnsi="Times New Roman" w:cs="Times New Roman"/>
          <w:b/>
          <w:bCs/>
        </w:rPr>
        <w:t xml:space="preserve"> Agregue un ejemplo</w:t>
      </w:r>
    </w:p>
    <w:p w14:paraId="7C07BF38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¿Cuáles son las posibles derivaciones irreducibles de S?</w:t>
      </w:r>
    </w:p>
    <w:p w14:paraId="503FD0FD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¿Qué es una Gramática Ambigua?</w:t>
      </w:r>
      <w:r>
        <w:rPr>
          <w:rFonts w:ascii="Times New Roman" w:hAnsi="Times New Roman" w:cs="Times New Roman"/>
          <w:b/>
          <w:bCs/>
        </w:rPr>
        <w:t xml:space="preserve"> Agregue un ejemplo</w:t>
      </w:r>
    </w:p>
    <w:p w14:paraId="3B414750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¿Qué problema genera una Gramática Ambigua?</w:t>
      </w:r>
    </w:p>
    <w:p w14:paraId="525993E4" w14:textId="77777777" w:rsidR="009B01A7" w:rsidRPr="009B01A7" w:rsidRDefault="009B01A7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9B01A7">
        <w:rPr>
          <w:rFonts w:ascii="Times New Roman" w:hAnsi="Times New Roman" w:cs="Times New Roman"/>
          <w:b/>
          <w:bCs/>
        </w:rPr>
        <w:t>¿Qué son las formas canónicas?</w:t>
      </w:r>
      <w:r w:rsidR="00050CF9">
        <w:rPr>
          <w:rFonts w:ascii="Times New Roman" w:hAnsi="Times New Roman" w:cs="Times New Roman"/>
          <w:b/>
          <w:bCs/>
        </w:rPr>
        <w:t xml:space="preserve"> De al menos un ejemplo.</w:t>
      </w:r>
    </w:p>
    <w:p w14:paraId="518B64C6" w14:textId="77777777" w:rsidR="00485336" w:rsidRPr="00485336" w:rsidRDefault="00485336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485336">
        <w:rPr>
          <w:rFonts w:ascii="Times New Roman" w:hAnsi="Times New Roman" w:cs="Times New Roman"/>
          <w:b/>
          <w:bCs/>
        </w:rPr>
        <w:t>¿Qué son las Producciones nulas?</w:t>
      </w:r>
      <w:r w:rsidR="00050CF9">
        <w:rPr>
          <w:rFonts w:ascii="Times New Roman" w:hAnsi="Times New Roman" w:cs="Times New Roman"/>
          <w:b/>
          <w:bCs/>
        </w:rPr>
        <w:t xml:space="preserve"> De al menos un ejemplo.</w:t>
      </w:r>
    </w:p>
    <w:p w14:paraId="6BA5DCB0" w14:textId="77777777" w:rsidR="00485336" w:rsidRPr="00485336" w:rsidRDefault="00485336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485336">
        <w:rPr>
          <w:rFonts w:ascii="Times New Roman" w:hAnsi="Times New Roman" w:cs="Times New Roman"/>
          <w:b/>
          <w:bCs/>
        </w:rPr>
        <w:t xml:space="preserve">¿Qué son las variables </w:t>
      </w:r>
      <w:proofErr w:type="spellStart"/>
      <w:r w:rsidRPr="00485336">
        <w:rPr>
          <w:rFonts w:ascii="Times New Roman" w:hAnsi="Times New Roman" w:cs="Times New Roman"/>
          <w:b/>
          <w:bCs/>
        </w:rPr>
        <w:t>nulificables</w:t>
      </w:r>
      <w:proofErr w:type="spellEnd"/>
      <w:r w:rsidRPr="00485336">
        <w:rPr>
          <w:rFonts w:ascii="Times New Roman" w:hAnsi="Times New Roman" w:cs="Times New Roman"/>
          <w:b/>
          <w:bCs/>
        </w:rPr>
        <w:t>?</w:t>
      </w:r>
      <w:r w:rsidR="00050CF9">
        <w:rPr>
          <w:rFonts w:ascii="Times New Roman" w:hAnsi="Times New Roman" w:cs="Times New Roman"/>
          <w:b/>
          <w:bCs/>
        </w:rPr>
        <w:t xml:space="preserve"> De al menos un ejemplo.</w:t>
      </w:r>
    </w:p>
    <w:p w14:paraId="55104732" w14:textId="77777777" w:rsidR="00485336" w:rsidRPr="00485336" w:rsidRDefault="00485336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485336">
        <w:rPr>
          <w:rFonts w:ascii="Times New Roman" w:hAnsi="Times New Roman" w:cs="Times New Roman"/>
          <w:b/>
          <w:bCs/>
        </w:rPr>
        <w:t>¿Qué es una producción unitaria?</w:t>
      </w:r>
      <w:r w:rsidR="00050CF9">
        <w:rPr>
          <w:rFonts w:ascii="Times New Roman" w:hAnsi="Times New Roman" w:cs="Times New Roman"/>
          <w:b/>
          <w:bCs/>
        </w:rPr>
        <w:t xml:space="preserve"> De al menos un ejemplo.</w:t>
      </w:r>
    </w:p>
    <w:p w14:paraId="6C881B5C" w14:textId="77777777" w:rsidR="00485336" w:rsidRPr="00050CF9" w:rsidRDefault="00485336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485336">
        <w:rPr>
          <w:rFonts w:ascii="Times New Roman" w:hAnsi="Times New Roman" w:cs="Times New Roman"/>
          <w:b/>
          <w:bCs/>
        </w:rPr>
        <w:t>¿Qué es un símbolo inútil?</w:t>
      </w:r>
      <w:r w:rsidR="00050CF9">
        <w:rPr>
          <w:rFonts w:ascii="Times New Roman" w:hAnsi="Times New Roman" w:cs="Times New Roman"/>
          <w:b/>
          <w:bCs/>
        </w:rPr>
        <w:t xml:space="preserve"> De al menos un ejemplo.</w:t>
      </w:r>
    </w:p>
    <w:p w14:paraId="3C8E7C3A" w14:textId="77777777" w:rsidR="00050CF9" w:rsidRPr="00050CF9" w:rsidRDefault="00050CF9" w:rsidP="00050CF9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485336">
        <w:rPr>
          <w:rFonts w:ascii="Times New Roman" w:hAnsi="Times New Roman" w:cs="Times New Roman"/>
          <w:b/>
          <w:bCs/>
        </w:rPr>
        <w:t xml:space="preserve">¿Qué es un símbolo </w:t>
      </w:r>
      <w:r>
        <w:rPr>
          <w:rFonts w:ascii="Times New Roman" w:hAnsi="Times New Roman" w:cs="Times New Roman"/>
          <w:b/>
          <w:bCs/>
        </w:rPr>
        <w:t>superfluo</w:t>
      </w:r>
      <w:r w:rsidRPr="00485336">
        <w:rPr>
          <w:rFonts w:ascii="Times New Roman" w:hAnsi="Times New Roman" w:cs="Times New Roman"/>
          <w:b/>
          <w:bCs/>
        </w:rPr>
        <w:t>?</w:t>
      </w:r>
      <w:r w:rsidRPr="00050CF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De al menos un ejemplo.</w:t>
      </w:r>
    </w:p>
    <w:p w14:paraId="414094D0" w14:textId="77777777" w:rsidR="00485336" w:rsidRPr="00485336" w:rsidRDefault="00485336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485336">
        <w:rPr>
          <w:rFonts w:ascii="Times New Roman" w:hAnsi="Times New Roman" w:cs="Times New Roman"/>
          <w:b/>
          <w:bCs/>
        </w:rPr>
        <w:t>¿Cuáles son las variables cabeza de producción?</w:t>
      </w:r>
      <w:r w:rsidR="00050CF9" w:rsidRPr="00050CF9">
        <w:rPr>
          <w:rFonts w:ascii="Times New Roman" w:hAnsi="Times New Roman" w:cs="Times New Roman"/>
          <w:b/>
          <w:bCs/>
        </w:rPr>
        <w:t xml:space="preserve"> </w:t>
      </w:r>
      <w:r w:rsidR="00050CF9">
        <w:rPr>
          <w:rFonts w:ascii="Times New Roman" w:hAnsi="Times New Roman" w:cs="Times New Roman"/>
          <w:b/>
          <w:bCs/>
        </w:rPr>
        <w:t>De al menos un ejemplo.</w:t>
      </w:r>
    </w:p>
    <w:p w14:paraId="6599BDEF" w14:textId="77777777" w:rsidR="00485336" w:rsidRPr="00485336" w:rsidRDefault="00485336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485336">
        <w:rPr>
          <w:rFonts w:ascii="Times New Roman" w:hAnsi="Times New Roman" w:cs="Times New Roman"/>
          <w:b/>
          <w:bCs/>
        </w:rPr>
        <w:t>Describa el teorema de la forma normal de</w:t>
      </w:r>
      <w:r>
        <w:rPr>
          <w:rFonts w:ascii="Times New Roman" w:hAnsi="Times New Roman" w:cs="Times New Roman"/>
          <w:b/>
          <w:bCs/>
        </w:rPr>
        <w:t xml:space="preserve"> Chomsky (FNC).</w:t>
      </w:r>
      <w:r w:rsidRPr="00485336">
        <w:rPr>
          <w:rFonts w:ascii="Times New Roman" w:hAnsi="Times New Roman" w:cs="Times New Roman"/>
          <w:b/>
          <w:bCs/>
        </w:rPr>
        <w:t xml:space="preserve"> </w:t>
      </w:r>
    </w:p>
    <w:p w14:paraId="561879E0" w14:textId="77777777" w:rsidR="00485336" w:rsidRPr="00485336" w:rsidRDefault="00485336" w:rsidP="00192DF6">
      <w:pPr>
        <w:pStyle w:val="Prrafodelista"/>
        <w:numPr>
          <w:ilvl w:val="0"/>
          <w:numId w:val="25"/>
        </w:numPr>
        <w:spacing w:before="240"/>
        <w:jc w:val="both"/>
        <w:rPr>
          <w:rFonts w:ascii="Times New Roman" w:hAnsi="Times New Roman" w:cs="Times New Roman"/>
          <w:b/>
        </w:rPr>
      </w:pPr>
      <w:r w:rsidRPr="00485336">
        <w:rPr>
          <w:rFonts w:ascii="Times New Roman" w:hAnsi="Times New Roman" w:cs="Times New Roman"/>
          <w:b/>
          <w:bCs/>
        </w:rPr>
        <w:t xml:space="preserve">Describa el teorema de la forma normal de </w:t>
      </w:r>
      <w:proofErr w:type="spellStart"/>
      <w:r w:rsidRPr="00485336">
        <w:rPr>
          <w:rFonts w:ascii="Times New Roman" w:hAnsi="Times New Roman" w:cs="Times New Roman"/>
          <w:b/>
          <w:bCs/>
        </w:rPr>
        <w:t>Greibach</w:t>
      </w:r>
      <w:proofErr w:type="spellEnd"/>
      <w:r w:rsidRPr="00485336">
        <w:rPr>
          <w:rFonts w:ascii="Times New Roman" w:hAnsi="Times New Roman" w:cs="Times New Roman"/>
          <w:b/>
          <w:bCs/>
        </w:rPr>
        <w:t xml:space="preserve"> (FNG).</w:t>
      </w:r>
    </w:p>
    <w:p w14:paraId="0408707A" w14:textId="77777777" w:rsidR="00807613" w:rsidRPr="00807613" w:rsidRDefault="00807613" w:rsidP="00807613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Eje</w:t>
      </w:r>
      <w:r w:rsidR="00485336">
        <w:rPr>
          <w:rFonts w:ascii="Times New Roman" w:hAnsi="Times New Roman" w:cs="Times New Roman"/>
          <w:b/>
          <w:szCs w:val="24"/>
        </w:rPr>
        <w:t>rcicios</w:t>
      </w:r>
      <w:r>
        <w:rPr>
          <w:rFonts w:ascii="Times New Roman" w:hAnsi="Times New Roman" w:cs="Times New Roman"/>
          <w:b/>
          <w:szCs w:val="24"/>
        </w:rPr>
        <w:t>:</w:t>
      </w:r>
      <w:r w:rsidR="00485336">
        <w:rPr>
          <w:rFonts w:ascii="Times New Roman" w:hAnsi="Times New Roman" w:cs="Times New Roman"/>
          <w:b/>
          <w:szCs w:val="24"/>
        </w:rPr>
        <w:t xml:space="preserve"> Desarrolle la FNC y la FNG de cada una de las dos siguientes gramáticas.</w:t>
      </w:r>
    </w:p>
    <w:p w14:paraId="52CFB396" w14:textId="77777777" w:rsidR="001D7770" w:rsidRPr="001D7770" w:rsidRDefault="00807613" w:rsidP="00807613">
      <w:pPr>
        <w:jc w:val="center"/>
        <w:rPr>
          <w:b/>
        </w:rPr>
      </w:pPr>
      <w:r>
        <w:rPr>
          <w:b/>
          <w:noProof/>
          <w:lang w:eastAsia="es-MX"/>
        </w:rPr>
        <w:drawing>
          <wp:inline distT="0" distB="0" distL="0" distR="0" wp14:anchorId="7AD6229E" wp14:editId="03FAFF23">
            <wp:extent cx="4873583" cy="2287379"/>
            <wp:effectExtent l="19050" t="19050" r="22267" b="17671"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0544" t="50752" r="27857" b="1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523" cy="22831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297556" w14:textId="25CCE7B0" w:rsidR="00DD14B0" w:rsidRPr="00A5645F" w:rsidRDefault="00A5645F" w:rsidP="00050CF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45F">
        <w:rPr>
          <w:rFonts w:ascii="Times New Roman" w:hAnsi="Times New Roman" w:cs="Times New Roman"/>
          <w:b/>
          <w:sz w:val="24"/>
          <w:szCs w:val="24"/>
          <w:lang w:val="en-US"/>
        </w:rPr>
        <w:t>LINK: https://www.youtube.com/watch?v=V8a2-O20Ebo</w:t>
      </w:r>
    </w:p>
    <w:sectPr w:rsidR="00DD14B0" w:rsidRPr="00A5645F" w:rsidSect="009E0939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4F6D2" w14:textId="77777777" w:rsidR="00F81A4F" w:rsidRDefault="00F81A4F" w:rsidP="009E0939">
      <w:pPr>
        <w:spacing w:after="0" w:line="240" w:lineRule="auto"/>
      </w:pPr>
      <w:r>
        <w:separator/>
      </w:r>
    </w:p>
  </w:endnote>
  <w:endnote w:type="continuationSeparator" w:id="0">
    <w:p w14:paraId="7E7FFB58" w14:textId="77777777" w:rsidR="00F81A4F" w:rsidRDefault="00F81A4F" w:rsidP="009E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 L 12">
    <w:altName w:val="CMS L 12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01DC" w14:textId="77777777" w:rsidR="00785E48" w:rsidRPr="00F156C3" w:rsidRDefault="00785E48" w:rsidP="00785E48">
    <w:pPr>
      <w:pStyle w:val="Piedepgina"/>
      <w:rPr>
        <w:rFonts w:ascii="Arial Narrow" w:hAnsi="Arial Narrow"/>
        <w:sz w:val="18"/>
      </w:rPr>
    </w:pPr>
  </w:p>
  <w:p w14:paraId="5FC65127" w14:textId="77777777" w:rsidR="00C569C0" w:rsidRDefault="00C569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F6A3C" w14:textId="77777777" w:rsidR="00F81A4F" w:rsidRDefault="00F81A4F" w:rsidP="009E0939">
      <w:pPr>
        <w:spacing w:after="0" w:line="240" w:lineRule="auto"/>
      </w:pPr>
      <w:r>
        <w:separator/>
      </w:r>
    </w:p>
  </w:footnote>
  <w:footnote w:type="continuationSeparator" w:id="0">
    <w:p w14:paraId="68B4BF57" w14:textId="77777777" w:rsidR="00F81A4F" w:rsidRDefault="00F81A4F" w:rsidP="009E0939">
      <w:pPr>
        <w:spacing w:after="0" w:line="240" w:lineRule="auto"/>
      </w:pPr>
      <w:r>
        <w:continuationSeparator/>
      </w:r>
    </w:p>
  </w:footnote>
  <w:footnote w:id="1">
    <w:p w14:paraId="3A521854" w14:textId="77777777" w:rsidR="00C569C0" w:rsidRPr="00785E48" w:rsidRDefault="00C569C0" w:rsidP="00785E48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9E4B1" w14:textId="77777777" w:rsidR="00C569C0" w:rsidRPr="006E036D" w:rsidRDefault="00C569C0" w:rsidP="006E036D">
    <w:pPr>
      <w:pStyle w:val="Encabezado"/>
    </w:pPr>
    <w:r w:rsidRPr="009E0939">
      <w:rPr>
        <w:noProof/>
        <w:lang w:eastAsia="es-MX"/>
      </w:rPr>
      <w:drawing>
        <wp:inline distT="0" distB="0" distL="0" distR="0" wp14:anchorId="7EAE1E42" wp14:editId="78CBB7AB">
          <wp:extent cx="5612130" cy="1141598"/>
          <wp:effectExtent l="0" t="0" r="0" b="1905"/>
          <wp:docPr id="1" name="Imagen 1" descr="C:\Users\Carlo\Google Drive\Semestre 2014-1 UPIICSA\IPNUPIICS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rlo\Google Drive\Semestre 2014-1 UPIICSA\IPNUPIICS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11415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5F9"/>
    <w:multiLevelType w:val="hybridMultilevel"/>
    <w:tmpl w:val="408C937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1418F"/>
    <w:multiLevelType w:val="hybridMultilevel"/>
    <w:tmpl w:val="77EAC892"/>
    <w:lvl w:ilvl="0" w:tplc="9E362BC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CA7F46"/>
    <w:multiLevelType w:val="hybridMultilevel"/>
    <w:tmpl w:val="FFDE94A8"/>
    <w:lvl w:ilvl="0" w:tplc="9E362BC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22B3C"/>
    <w:multiLevelType w:val="hybridMultilevel"/>
    <w:tmpl w:val="A7305A5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A304E"/>
    <w:multiLevelType w:val="hybridMultilevel"/>
    <w:tmpl w:val="CD18ADD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14534"/>
    <w:multiLevelType w:val="hybridMultilevel"/>
    <w:tmpl w:val="1D06D3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85485"/>
    <w:multiLevelType w:val="hybridMultilevel"/>
    <w:tmpl w:val="75967C00"/>
    <w:lvl w:ilvl="0" w:tplc="A38A93CC">
      <w:start w:val="1"/>
      <w:numFmt w:val="decimal"/>
      <w:lvlText w:val="%1."/>
      <w:lvlJc w:val="left"/>
      <w:pPr>
        <w:ind w:left="1068" w:hanging="360"/>
      </w:pPr>
      <w:rPr>
        <w:rFonts w:hint="default"/>
        <w:b/>
        <w:i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94D47FE"/>
    <w:multiLevelType w:val="hybridMultilevel"/>
    <w:tmpl w:val="33C8F73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96652"/>
    <w:multiLevelType w:val="hybridMultilevel"/>
    <w:tmpl w:val="8FB48E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A2E2E"/>
    <w:multiLevelType w:val="hybridMultilevel"/>
    <w:tmpl w:val="D1A8A0C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F2AEC"/>
    <w:multiLevelType w:val="multilevel"/>
    <w:tmpl w:val="C710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05856"/>
    <w:multiLevelType w:val="hybridMultilevel"/>
    <w:tmpl w:val="AF3AB28C"/>
    <w:lvl w:ilvl="0" w:tplc="3886DA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A63E9"/>
    <w:multiLevelType w:val="hybridMultilevel"/>
    <w:tmpl w:val="D458AD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801EF6"/>
    <w:multiLevelType w:val="multilevel"/>
    <w:tmpl w:val="098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B067D8"/>
    <w:multiLevelType w:val="hybridMultilevel"/>
    <w:tmpl w:val="3378F97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74B0D"/>
    <w:multiLevelType w:val="hybridMultilevel"/>
    <w:tmpl w:val="F462F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B3D94"/>
    <w:multiLevelType w:val="hybridMultilevel"/>
    <w:tmpl w:val="5C1050C0"/>
    <w:lvl w:ilvl="0" w:tplc="9E362BC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F10A5"/>
    <w:multiLevelType w:val="hybridMultilevel"/>
    <w:tmpl w:val="69E28D2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B64E1"/>
    <w:multiLevelType w:val="hybridMultilevel"/>
    <w:tmpl w:val="D5EC60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9F2ADB"/>
    <w:multiLevelType w:val="hybridMultilevel"/>
    <w:tmpl w:val="0C5A3AA8"/>
    <w:lvl w:ilvl="0" w:tplc="1EBEC8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D43AD"/>
    <w:multiLevelType w:val="hybridMultilevel"/>
    <w:tmpl w:val="FCBC551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C15D32"/>
    <w:multiLevelType w:val="hybridMultilevel"/>
    <w:tmpl w:val="E23482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4B0A39"/>
    <w:multiLevelType w:val="hybridMultilevel"/>
    <w:tmpl w:val="9A60BBD6"/>
    <w:lvl w:ilvl="0" w:tplc="9E362BC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70060"/>
    <w:multiLevelType w:val="hybridMultilevel"/>
    <w:tmpl w:val="FC888C62"/>
    <w:lvl w:ilvl="0" w:tplc="9E362BC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F5A99"/>
    <w:multiLevelType w:val="hybridMultilevel"/>
    <w:tmpl w:val="3CF2670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605583">
    <w:abstractNumId w:val="16"/>
  </w:num>
  <w:num w:numId="2" w16cid:durableId="1826312893">
    <w:abstractNumId w:val="22"/>
  </w:num>
  <w:num w:numId="3" w16cid:durableId="1740859692">
    <w:abstractNumId w:val="2"/>
  </w:num>
  <w:num w:numId="4" w16cid:durableId="829760237">
    <w:abstractNumId w:val="23"/>
  </w:num>
  <w:num w:numId="5" w16cid:durableId="59795331">
    <w:abstractNumId w:val="1"/>
  </w:num>
  <w:num w:numId="6" w16cid:durableId="350841267">
    <w:abstractNumId w:val="13"/>
  </w:num>
  <w:num w:numId="7" w16cid:durableId="463933568">
    <w:abstractNumId w:val="10"/>
  </w:num>
  <w:num w:numId="8" w16cid:durableId="1222206482">
    <w:abstractNumId w:val="11"/>
  </w:num>
  <w:num w:numId="9" w16cid:durableId="2120828857">
    <w:abstractNumId w:val="19"/>
  </w:num>
  <w:num w:numId="10" w16cid:durableId="1971668854">
    <w:abstractNumId w:val="12"/>
  </w:num>
  <w:num w:numId="11" w16cid:durableId="1830052508">
    <w:abstractNumId w:val="8"/>
  </w:num>
  <w:num w:numId="12" w16cid:durableId="280111527">
    <w:abstractNumId w:val="5"/>
  </w:num>
  <w:num w:numId="13" w16cid:durableId="1318338064">
    <w:abstractNumId w:val="18"/>
  </w:num>
  <w:num w:numId="14" w16cid:durableId="342559941">
    <w:abstractNumId w:val="15"/>
  </w:num>
  <w:num w:numId="15" w16cid:durableId="1519079789">
    <w:abstractNumId w:val="4"/>
  </w:num>
  <w:num w:numId="16" w16cid:durableId="1559779248">
    <w:abstractNumId w:val="24"/>
  </w:num>
  <w:num w:numId="17" w16cid:durableId="1972324003">
    <w:abstractNumId w:val="21"/>
  </w:num>
  <w:num w:numId="18" w16cid:durableId="2017884058">
    <w:abstractNumId w:val="14"/>
  </w:num>
  <w:num w:numId="19" w16cid:durableId="1374496353">
    <w:abstractNumId w:val="7"/>
  </w:num>
  <w:num w:numId="20" w16cid:durableId="450787714">
    <w:abstractNumId w:val="0"/>
  </w:num>
  <w:num w:numId="21" w16cid:durableId="793329484">
    <w:abstractNumId w:val="20"/>
  </w:num>
  <w:num w:numId="22" w16cid:durableId="897668079">
    <w:abstractNumId w:val="3"/>
  </w:num>
  <w:num w:numId="23" w16cid:durableId="1585646705">
    <w:abstractNumId w:val="9"/>
  </w:num>
  <w:num w:numId="24" w16cid:durableId="137459542">
    <w:abstractNumId w:val="17"/>
  </w:num>
  <w:num w:numId="25" w16cid:durableId="1280146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80"/>
    <w:rsid w:val="000217C1"/>
    <w:rsid w:val="00050CF9"/>
    <w:rsid w:val="000C42D9"/>
    <w:rsid w:val="000D0762"/>
    <w:rsid w:val="000E1E14"/>
    <w:rsid w:val="001030E1"/>
    <w:rsid w:val="001415D0"/>
    <w:rsid w:val="00192DF6"/>
    <w:rsid w:val="001A0E8F"/>
    <w:rsid w:val="001D7770"/>
    <w:rsid w:val="001E24E6"/>
    <w:rsid w:val="00224A64"/>
    <w:rsid w:val="00232BCC"/>
    <w:rsid w:val="00251666"/>
    <w:rsid w:val="0027651C"/>
    <w:rsid w:val="002772C3"/>
    <w:rsid w:val="00287D67"/>
    <w:rsid w:val="002B5006"/>
    <w:rsid w:val="002C52A6"/>
    <w:rsid w:val="002D1F4B"/>
    <w:rsid w:val="002F2DDE"/>
    <w:rsid w:val="002F3C21"/>
    <w:rsid w:val="00320D15"/>
    <w:rsid w:val="00336AB0"/>
    <w:rsid w:val="00383C4B"/>
    <w:rsid w:val="00396671"/>
    <w:rsid w:val="003A0997"/>
    <w:rsid w:val="003A2B6E"/>
    <w:rsid w:val="003C14F3"/>
    <w:rsid w:val="003C1796"/>
    <w:rsid w:val="00420347"/>
    <w:rsid w:val="00450DEC"/>
    <w:rsid w:val="00485336"/>
    <w:rsid w:val="004965E7"/>
    <w:rsid w:val="004A52FC"/>
    <w:rsid w:val="004D6309"/>
    <w:rsid w:val="004F4A73"/>
    <w:rsid w:val="00583E90"/>
    <w:rsid w:val="00591599"/>
    <w:rsid w:val="00594FFB"/>
    <w:rsid w:val="005A7A19"/>
    <w:rsid w:val="005C2BED"/>
    <w:rsid w:val="005D53F8"/>
    <w:rsid w:val="0061148A"/>
    <w:rsid w:val="0061308A"/>
    <w:rsid w:val="0062419C"/>
    <w:rsid w:val="00674203"/>
    <w:rsid w:val="00690328"/>
    <w:rsid w:val="006D7D11"/>
    <w:rsid w:val="006E036D"/>
    <w:rsid w:val="0070470C"/>
    <w:rsid w:val="007122BC"/>
    <w:rsid w:val="00715EF9"/>
    <w:rsid w:val="00716F96"/>
    <w:rsid w:val="00733CBC"/>
    <w:rsid w:val="00785B10"/>
    <w:rsid w:val="00785E48"/>
    <w:rsid w:val="007959FB"/>
    <w:rsid w:val="007A050F"/>
    <w:rsid w:val="007C2D27"/>
    <w:rsid w:val="00807613"/>
    <w:rsid w:val="00823621"/>
    <w:rsid w:val="00835380"/>
    <w:rsid w:val="00845A8F"/>
    <w:rsid w:val="00851172"/>
    <w:rsid w:val="00870157"/>
    <w:rsid w:val="0088003E"/>
    <w:rsid w:val="008A11DE"/>
    <w:rsid w:val="008B19A4"/>
    <w:rsid w:val="008B2AFC"/>
    <w:rsid w:val="00913F22"/>
    <w:rsid w:val="0094554F"/>
    <w:rsid w:val="009565CA"/>
    <w:rsid w:val="00960ED2"/>
    <w:rsid w:val="00961A48"/>
    <w:rsid w:val="00967453"/>
    <w:rsid w:val="009906E4"/>
    <w:rsid w:val="009B01A7"/>
    <w:rsid w:val="009D79E4"/>
    <w:rsid w:val="009E0939"/>
    <w:rsid w:val="00A23770"/>
    <w:rsid w:val="00A32F66"/>
    <w:rsid w:val="00A447EC"/>
    <w:rsid w:val="00A5645F"/>
    <w:rsid w:val="00A96E32"/>
    <w:rsid w:val="00A9739F"/>
    <w:rsid w:val="00AD5811"/>
    <w:rsid w:val="00B21B55"/>
    <w:rsid w:val="00B30103"/>
    <w:rsid w:val="00B8748B"/>
    <w:rsid w:val="00B93E0A"/>
    <w:rsid w:val="00B96A89"/>
    <w:rsid w:val="00BC66F9"/>
    <w:rsid w:val="00BF2B9F"/>
    <w:rsid w:val="00C50CF9"/>
    <w:rsid w:val="00C569C0"/>
    <w:rsid w:val="00C92C4B"/>
    <w:rsid w:val="00CE1C45"/>
    <w:rsid w:val="00CE553D"/>
    <w:rsid w:val="00D0442B"/>
    <w:rsid w:val="00D04556"/>
    <w:rsid w:val="00D27EDD"/>
    <w:rsid w:val="00D64C71"/>
    <w:rsid w:val="00D82418"/>
    <w:rsid w:val="00DA4568"/>
    <w:rsid w:val="00DB1625"/>
    <w:rsid w:val="00DD14B0"/>
    <w:rsid w:val="00DF1769"/>
    <w:rsid w:val="00E036F6"/>
    <w:rsid w:val="00E3282B"/>
    <w:rsid w:val="00E458B3"/>
    <w:rsid w:val="00E629B3"/>
    <w:rsid w:val="00E74CE7"/>
    <w:rsid w:val="00EE4148"/>
    <w:rsid w:val="00EE7686"/>
    <w:rsid w:val="00F156C3"/>
    <w:rsid w:val="00F3191C"/>
    <w:rsid w:val="00F33427"/>
    <w:rsid w:val="00F60FB7"/>
    <w:rsid w:val="00F81A4F"/>
    <w:rsid w:val="00F9134E"/>
    <w:rsid w:val="00FA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37E26"/>
  <w15:docId w15:val="{1B37DBE2-1C6A-422D-8922-E202871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453"/>
  </w:style>
  <w:style w:type="paragraph" w:styleId="Ttulo3">
    <w:name w:val="heading 3"/>
    <w:basedOn w:val="Normal"/>
    <w:link w:val="Ttulo3Car"/>
    <w:uiPriority w:val="9"/>
    <w:qFormat/>
    <w:rsid w:val="00BF2B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09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0939"/>
  </w:style>
  <w:style w:type="paragraph" w:styleId="Piedepgina">
    <w:name w:val="footer"/>
    <w:basedOn w:val="Normal"/>
    <w:link w:val="PiedepginaCar"/>
    <w:uiPriority w:val="99"/>
    <w:unhideWhenUsed/>
    <w:rsid w:val="009E09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0939"/>
  </w:style>
  <w:style w:type="paragraph" w:styleId="Textonotapie">
    <w:name w:val="footnote text"/>
    <w:basedOn w:val="Normal"/>
    <w:link w:val="TextonotapieCar"/>
    <w:uiPriority w:val="99"/>
    <w:semiHidden/>
    <w:unhideWhenUsed/>
    <w:rsid w:val="0083538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3538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3538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E768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156C3"/>
    <w:pPr>
      <w:ind w:left="720"/>
      <w:contextualSpacing/>
    </w:pPr>
  </w:style>
  <w:style w:type="table" w:styleId="Tablaconcuadrcula">
    <w:name w:val="Table Grid"/>
    <w:basedOn w:val="Tablanormal"/>
    <w:uiPriority w:val="59"/>
    <w:rsid w:val="00F15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87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748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851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F2B9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mw-headline">
    <w:name w:val="mw-headline"/>
    <w:basedOn w:val="Fuentedeprrafopredeter"/>
    <w:rsid w:val="00BF2B9F"/>
  </w:style>
  <w:style w:type="character" w:customStyle="1" w:styleId="mw-editsection">
    <w:name w:val="mw-editsection"/>
    <w:basedOn w:val="Fuentedeprrafopredeter"/>
    <w:rsid w:val="00BF2B9F"/>
  </w:style>
  <w:style w:type="character" w:customStyle="1" w:styleId="mw-editsection-bracket">
    <w:name w:val="mw-editsection-bracket"/>
    <w:basedOn w:val="Fuentedeprrafopredeter"/>
    <w:rsid w:val="00BF2B9F"/>
  </w:style>
  <w:style w:type="character" w:customStyle="1" w:styleId="apple-converted-space">
    <w:name w:val="apple-converted-space"/>
    <w:basedOn w:val="Fuentedeprrafopredeter"/>
    <w:rsid w:val="00BF2B9F"/>
  </w:style>
  <w:style w:type="paragraph" w:customStyle="1" w:styleId="Default">
    <w:name w:val="Default"/>
    <w:rsid w:val="00D64C71"/>
    <w:pPr>
      <w:autoSpaceDE w:val="0"/>
      <w:autoSpaceDN w:val="0"/>
      <w:adjustRightInd w:val="0"/>
      <w:spacing w:after="0" w:line="240" w:lineRule="auto"/>
    </w:pPr>
    <w:rPr>
      <w:rFonts w:ascii="CMS L 12" w:hAnsi="CMS L 12" w:cs="CMS L 12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4084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466197491">
                  <w:marLeft w:val="17"/>
                  <w:marRight w:val="17"/>
                  <w:marTop w:val="17"/>
                  <w:marBottom w:val="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0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</w:divsChild>
                </w:div>
                <w:div w:id="205068142">
                  <w:marLeft w:val="17"/>
                  <w:marRight w:val="17"/>
                  <w:marTop w:val="17"/>
                  <w:marBottom w:val="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4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8a2-O20Ebo&amp;t=302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o\Documents\Plantillas%20personalizadas%20de%20Office\UPIICS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9964C-E698-4A30-82B6-51E453A8E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UPIICSA</Template>
  <TotalTime>2</TotalTime>
  <Pages>2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</dc:creator>
  <cp:lastModifiedBy>Sara Mendez Garcia</cp:lastModifiedBy>
  <cp:revision>2</cp:revision>
  <cp:lastPrinted>2023-04-03T01:39:00Z</cp:lastPrinted>
  <dcterms:created xsi:type="dcterms:W3CDTF">2025-10-07T17:43:00Z</dcterms:created>
  <dcterms:modified xsi:type="dcterms:W3CDTF">2025-10-07T17:43:00Z</dcterms:modified>
</cp:coreProperties>
</file>